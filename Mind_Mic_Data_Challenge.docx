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FB79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766B89F0" wp14:editId="1697B3D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A7D70BC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8F3613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4DB68D1" wp14:editId="005103BB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4FA772" w14:textId="0829A2FC" w:rsidR="00D077E9" w:rsidRPr="00D86945" w:rsidRDefault="00215042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Heartbeat rate data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DB68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614FA772" w14:textId="0829A2FC" w:rsidR="00D077E9" w:rsidRPr="00D86945" w:rsidRDefault="00215042" w:rsidP="00D077E9">
                            <w:pPr>
                              <w:pStyle w:val="Title"/>
                              <w:spacing w:after="0"/>
                            </w:pPr>
                            <w:r>
                              <w:t>Heartbeat rate data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BE565C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F08BC54" wp14:editId="4D2DC07A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8B529C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660C18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5AAB0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5FD069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39363EDEFCA4F31A7C0FCA18FAF291A"/>
              </w:placeholder>
              <w15:appearance w15:val="hidden"/>
            </w:sdtPr>
            <w:sdtEndPr/>
            <w:sdtContent>
              <w:p w14:paraId="68ED2DAF" w14:textId="5B272891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215042">
                  <w:rPr>
                    <w:rStyle w:val="SubtitleChar"/>
                    <w:b w:val="0"/>
                    <w:noProof/>
                  </w:rPr>
                  <w:t>February 26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6DFE840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F3DE800" wp14:editId="34FA467B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29C5F1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81B677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E5C39B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31FB96A" w14:textId="2F35DADE" w:rsidR="00D077E9" w:rsidRDefault="00CE319B" w:rsidP="00D077E9">
            <w:sdt>
              <w:sdtPr>
                <w:id w:val="-1740469667"/>
                <w:placeholder>
                  <w:docPart w:val="35F7143CE13C498DADF0BFCDED852544"/>
                </w:placeholder>
                <w15:appearance w15:val="hidden"/>
              </w:sdtPr>
              <w:sdtEndPr/>
              <w:sdtContent>
                <w:proofErr w:type="spellStart"/>
                <w:r w:rsidR="00215042">
                  <w:t>Mindmic</w:t>
                </w:r>
                <w:proofErr w:type="spellEnd"/>
              </w:sdtContent>
            </w:sdt>
          </w:p>
          <w:p w14:paraId="1318E25D" w14:textId="3AFC50CA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7A30A237CD1245F282F2E2FB17EEDC3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15042">
                  <w:t>Chetan Gupta</w:t>
                </w:r>
              </w:sdtContent>
            </w:sdt>
          </w:p>
          <w:p w14:paraId="3CB0CEDF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36F3D1C9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006EA78B" wp14:editId="301E1E38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E7A0FF5" wp14:editId="7BC2DF2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8CF00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DF83671" wp14:editId="364D901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35E926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C42F435" w14:textId="77777777" w:rsidTr="00DF027C">
        <w:trPr>
          <w:trHeight w:val="3546"/>
        </w:trPr>
        <w:tc>
          <w:tcPr>
            <w:tcW w:w="9999" w:type="dxa"/>
          </w:tcPr>
          <w:p w14:paraId="704A7B1C" w14:textId="1C00C37D" w:rsidR="00D077E9" w:rsidRDefault="00215042" w:rsidP="00DF027C">
            <w:pPr>
              <w:pStyle w:val="Heading2"/>
            </w:pPr>
            <w:r>
              <w:lastRenderedPageBreak/>
              <w:t>Heartbeat Data Analysis</w:t>
            </w:r>
            <w:r w:rsidR="0065211C">
              <w:br/>
            </w:r>
            <w:sdt>
              <w:sdtPr>
                <w:id w:val="1660650702"/>
                <w:placeholder>
                  <w:docPart w:val="35D4D447F65E4FF39AF48CE6807C047E"/>
                </w:placeholder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EndPr/>
              <w:sdtContent>
                <w:r>
                  <w:t>Tools Used</w:t>
                </w:r>
              </w:sdtContent>
            </w:sdt>
          </w:p>
          <w:p w14:paraId="7461CB0B" w14:textId="77777777" w:rsidR="00DF027C" w:rsidRDefault="00DF027C" w:rsidP="00DF027C"/>
          <w:p w14:paraId="66B75829" w14:textId="2242158D" w:rsidR="00DF027C" w:rsidRPr="00DF027C" w:rsidRDefault="00215042" w:rsidP="00DF027C">
            <w:pPr>
              <w:pStyle w:val="Content"/>
            </w:pPr>
            <w:proofErr w:type="spellStart"/>
            <w:r>
              <w:t>Scipy</w:t>
            </w:r>
            <w:proofErr w:type="spellEnd"/>
            <w:r>
              <w:t xml:space="preserve">, Numpy, Seaborn, Matplotlib, </w:t>
            </w:r>
            <w:proofErr w:type="spellStart"/>
            <w:r>
              <w:t>Sklearn</w:t>
            </w:r>
            <w:proofErr w:type="spellEnd"/>
            <w:r>
              <w:t xml:space="preserve">, Pandas, </w:t>
            </w:r>
          </w:p>
          <w:p w14:paraId="22BDFDC7" w14:textId="77777777" w:rsidR="00DF027C" w:rsidRDefault="00DF027C" w:rsidP="00DF027C"/>
          <w:p w14:paraId="73361F23" w14:textId="77777777" w:rsidR="00DF027C" w:rsidRDefault="00215042" w:rsidP="00215042">
            <w:pPr>
              <w:pStyle w:val="Heading2"/>
            </w:pPr>
            <w:r>
              <w:t>Data Import</w:t>
            </w:r>
          </w:p>
          <w:p w14:paraId="1875B191" w14:textId="77777777" w:rsidR="00215042" w:rsidRDefault="00215042" w:rsidP="00DF027C">
            <w:pPr>
              <w:pStyle w:val="Content"/>
            </w:pPr>
            <w:r>
              <w:t xml:space="preserve">I have used </w:t>
            </w:r>
            <w:r w:rsidRPr="00215042">
              <w:t>A00003.mat</w:t>
            </w:r>
            <w:r>
              <w:t xml:space="preserve"> file for my analysis, it’s a dictionary which have values for heartbeat from ECG. Data is described as </w:t>
            </w:r>
          </w:p>
          <w:tbl>
            <w:tblPr>
              <w:tblW w:w="1920" w:type="dxa"/>
              <w:jc w:val="center"/>
              <w:tblLook w:val="04A0" w:firstRow="1" w:lastRow="0" w:firstColumn="1" w:lastColumn="0" w:noHBand="0" w:noVBand="1"/>
            </w:tblPr>
            <w:tblGrid>
              <w:gridCol w:w="960"/>
              <w:gridCol w:w="960"/>
            </w:tblGrid>
            <w:tr w:rsidR="00215042" w:rsidRPr="00215042" w14:paraId="75428057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4539E3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count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CA9854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18000</w:t>
                  </w:r>
                </w:p>
              </w:tc>
            </w:tr>
            <w:tr w:rsidR="00215042" w:rsidRPr="00215042" w14:paraId="59D35119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4281CB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mean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7A09B5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-6.78917</w:t>
                  </w:r>
                </w:p>
              </w:tc>
            </w:tr>
            <w:tr w:rsidR="00215042" w:rsidRPr="00215042" w14:paraId="62AA6A6F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DB1F19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std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44D4F3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149.181</w:t>
                  </w:r>
                </w:p>
              </w:tc>
            </w:tr>
            <w:tr w:rsidR="00215042" w:rsidRPr="00215042" w14:paraId="0B19910F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C1FD57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min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20C45A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-1041</w:t>
                  </w:r>
                </w:p>
              </w:tc>
            </w:tr>
            <w:tr w:rsidR="00215042" w:rsidRPr="00215042" w14:paraId="3BC239EB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DE9030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0.25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4E73ED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-36</w:t>
                  </w:r>
                </w:p>
              </w:tc>
            </w:tr>
            <w:tr w:rsidR="00215042" w:rsidRPr="00215042" w14:paraId="696196F3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34B8BA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0.5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9F6E91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20</w:t>
                  </w:r>
                </w:p>
              </w:tc>
            </w:tr>
            <w:tr w:rsidR="00215042" w:rsidRPr="00215042" w14:paraId="05DA7BBB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E8E63B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0.75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D54C3D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57</w:t>
                  </w:r>
                </w:p>
              </w:tc>
            </w:tr>
            <w:tr w:rsidR="00215042" w:rsidRPr="00215042" w14:paraId="7553ABAE" w14:textId="77777777" w:rsidTr="0021504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977EC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</w:rPr>
                    <w:t>max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0A5B0C" w14:textId="77777777" w:rsidR="00215042" w:rsidRPr="00215042" w:rsidRDefault="00215042" w:rsidP="0021504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</w:pPr>
                  <w:r w:rsidRPr="00215042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</w:rPr>
                    <w:t>520</w:t>
                  </w:r>
                </w:p>
              </w:tc>
            </w:tr>
          </w:tbl>
          <w:p w14:paraId="70FD3DCC" w14:textId="77777777" w:rsidR="00215042" w:rsidRDefault="00215042" w:rsidP="00DF027C">
            <w:pPr>
              <w:pStyle w:val="Content"/>
            </w:pPr>
          </w:p>
          <w:p w14:paraId="0693152F" w14:textId="77777777" w:rsidR="005C528E" w:rsidRDefault="005C528E" w:rsidP="005C528E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249515" wp14:editId="30D1CDC3">
                  <wp:extent cx="5196840" cy="3444240"/>
                  <wp:effectExtent l="0" t="0" r="3810" b="3810"/>
                  <wp:docPr id="10" name="Picture 10" descr="C:\Users\chaet\AppData\Local\Microsoft\Windows\INetCache\Content.MSO\5631B4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haet\AppData\Local\Microsoft\Windows\INetCache\Content.MSO\5631B4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6840" cy="344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3B8B2" w14:textId="19E08F81" w:rsidR="00215042" w:rsidRDefault="005C528E" w:rsidP="005C528E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211C">
              <w:rPr>
                <w:noProof/>
              </w:rPr>
              <w:t>1</w:t>
            </w:r>
            <w:r>
              <w:fldChar w:fldCharType="end"/>
            </w:r>
          </w:p>
          <w:p w14:paraId="3563EED5" w14:textId="77777777" w:rsidR="005C528E" w:rsidRDefault="00215042" w:rsidP="005C528E">
            <w:pPr>
              <w:pStyle w:val="Content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692964" wp14:editId="6EE0C88B">
                  <wp:extent cx="4587240" cy="3261360"/>
                  <wp:effectExtent l="0" t="0" r="3810" b="0"/>
                  <wp:docPr id="4" name="Picture 4" descr="C:\Users\chaet\AppData\Local\Microsoft\Windows\INetCache\Content.MSO\ACA311E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aet\AppData\Local\Microsoft\Windows\INetCache\Content.MSO\ACA311E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4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0775D" w14:textId="65DDAEF8" w:rsidR="00215042" w:rsidRDefault="005C528E" w:rsidP="005C528E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211C">
              <w:rPr>
                <w:noProof/>
              </w:rPr>
              <w:t>2</w:t>
            </w:r>
            <w:r>
              <w:fldChar w:fldCharType="end"/>
            </w:r>
          </w:p>
          <w:p w14:paraId="55627FFF" w14:textId="77777777" w:rsidR="00215042" w:rsidRDefault="00215042" w:rsidP="00DF027C">
            <w:pPr>
              <w:pStyle w:val="Content"/>
            </w:pPr>
          </w:p>
          <w:p w14:paraId="6DBD8FCF" w14:textId="072FF1F9" w:rsidR="00215042" w:rsidRDefault="00215042" w:rsidP="00DF027C">
            <w:pPr>
              <w:pStyle w:val="Content"/>
            </w:pPr>
          </w:p>
        </w:tc>
      </w:tr>
      <w:tr w:rsidR="00215042" w14:paraId="61893516" w14:textId="77777777" w:rsidTr="00DF027C">
        <w:trPr>
          <w:trHeight w:val="3546"/>
        </w:trPr>
        <w:tc>
          <w:tcPr>
            <w:tcW w:w="9999" w:type="dxa"/>
          </w:tcPr>
          <w:p w14:paraId="6CD17974" w14:textId="154EC72F" w:rsidR="00215042" w:rsidRDefault="00215042" w:rsidP="00215042">
            <w:pPr>
              <w:pStyle w:val="Content"/>
            </w:pPr>
            <w:r>
              <w:t xml:space="preserve"> In these graphs we can clearly see the outliers and bad values which be eliminated from the data sets.</w:t>
            </w:r>
          </w:p>
          <w:p w14:paraId="0A3C1518" w14:textId="3E01E3FB" w:rsidR="005C528E" w:rsidRDefault="005C528E" w:rsidP="00215042">
            <w:pPr>
              <w:pStyle w:val="Content"/>
            </w:pPr>
          </w:p>
          <w:p w14:paraId="6993D8BE" w14:textId="325D0B60" w:rsidR="005C528E" w:rsidRDefault="005C528E" w:rsidP="00215042">
            <w:pPr>
              <w:pStyle w:val="Content"/>
            </w:pPr>
            <w:r>
              <w:t>First method: -</w:t>
            </w:r>
          </w:p>
          <w:p w14:paraId="076822F5" w14:textId="77320149" w:rsidR="005C528E" w:rsidRDefault="005C528E" w:rsidP="00215042">
            <w:pPr>
              <w:pStyle w:val="Content"/>
            </w:pPr>
            <w:r>
              <w:t>Smoothing technique</w:t>
            </w:r>
          </w:p>
          <w:p w14:paraId="1D817AB1" w14:textId="77777777" w:rsidR="005C528E" w:rsidRDefault="005C528E" w:rsidP="005C528E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808C95E" wp14:editId="439DBF93">
                  <wp:extent cx="4282440" cy="2838215"/>
                  <wp:effectExtent l="0" t="0" r="3810" b="635"/>
                  <wp:docPr id="11" name="Picture 11" descr="C:\Users\chaet\AppData\Local\Microsoft\Windows\INetCache\Content.MSO\F989BFF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haet\AppData\Local\Microsoft\Windows\INetCache\Content.MSO\F989BFF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850" cy="288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832F9" w14:textId="29FE2665" w:rsidR="005C528E" w:rsidRDefault="005C528E" w:rsidP="005C528E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211C">
              <w:rPr>
                <w:noProof/>
              </w:rPr>
              <w:t>3</w:t>
            </w:r>
            <w:r>
              <w:fldChar w:fldCharType="end"/>
            </w:r>
          </w:p>
          <w:p w14:paraId="5515215F" w14:textId="59775B6B" w:rsidR="00B4380D" w:rsidRDefault="005C528E" w:rsidP="00215042">
            <w:pPr>
              <w:pStyle w:val="Content"/>
            </w:pPr>
            <w:r>
              <w:lastRenderedPageBreak/>
              <w:t>We can see the graph clearly the green line shows appropriate beat from the data.</w:t>
            </w:r>
          </w:p>
          <w:p w14:paraId="20F8F0C7" w14:textId="77777777" w:rsidR="00B4380D" w:rsidRDefault="00B4380D" w:rsidP="00215042">
            <w:pPr>
              <w:pStyle w:val="Content"/>
            </w:pPr>
            <w:proofErr w:type="gramStart"/>
            <w:r>
              <w:t>So</w:t>
            </w:r>
            <w:proofErr w:type="gramEnd"/>
            <w:r>
              <w:t xml:space="preserve"> using</w:t>
            </w:r>
            <w:r w:rsidR="00AA667B">
              <w:t xml:space="preserve"> </w:t>
            </w:r>
            <w:proofErr w:type="spellStart"/>
            <w:r>
              <w:t>Zs</w:t>
            </w:r>
            <w:r w:rsidR="00AA667B">
              <w:t>core</w:t>
            </w:r>
            <w:proofErr w:type="spellEnd"/>
            <w:r w:rsidR="00AA667B">
              <w:t xml:space="preserve"> </w:t>
            </w:r>
            <w:r w:rsidR="005C528E">
              <w:t>and setting up threshold, we removed the outliers as shown in graph 1</w:t>
            </w:r>
          </w:p>
          <w:p w14:paraId="44E4DC0F" w14:textId="77777777" w:rsidR="0065211C" w:rsidRDefault="005C528E" w:rsidP="0065211C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56E2005" wp14:editId="246FC7D4">
                  <wp:extent cx="4587240" cy="3261360"/>
                  <wp:effectExtent l="0" t="0" r="3810" b="0"/>
                  <wp:docPr id="13" name="Picture 13" descr="C:\Users\chaet\AppData\Local\Microsoft\Windows\INetCache\Content.MSO\6C0DE41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chaet\AppData\Local\Microsoft\Windows\INetCache\Content.MSO\6C0DE41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4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94F97" w14:textId="4E503D2D" w:rsidR="005C528E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  <w:p w14:paraId="15E21F37" w14:textId="77777777" w:rsidR="005C528E" w:rsidRDefault="005C528E" w:rsidP="005C528E">
            <w:pPr>
              <w:pStyle w:val="Content"/>
              <w:jc w:val="center"/>
            </w:pPr>
          </w:p>
          <w:p w14:paraId="2AB1771F" w14:textId="77777777" w:rsidR="0065211C" w:rsidRDefault="005C528E" w:rsidP="0065211C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0AA012A" wp14:editId="36CFF181">
                  <wp:extent cx="5120640" cy="3444240"/>
                  <wp:effectExtent l="0" t="0" r="3810" b="3810"/>
                  <wp:docPr id="14" name="Picture 14" descr="C:\Users\chaet\AppData\Local\Microsoft\Windows\INetCache\Content.MSO\D497693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chaet\AppData\Local\Microsoft\Windows\INetCache\Content.MSO\D497693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640" cy="344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59B99" w14:textId="177AC6BD" w:rsidR="005C528E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  <w:p w14:paraId="71413C20" w14:textId="77777777" w:rsidR="0065211C" w:rsidRDefault="001A1C98" w:rsidP="0065211C">
            <w:pPr>
              <w:pStyle w:val="Content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FA34095" wp14:editId="3A4125B1">
                  <wp:extent cx="5120640" cy="3444240"/>
                  <wp:effectExtent l="0" t="0" r="3810" b="3810"/>
                  <wp:docPr id="15" name="Picture 15" descr="C:\Users\chaet\AppData\Local\Microsoft\Windows\INetCache\Content.MSO\5A042CB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chaet\AppData\Local\Microsoft\Windows\INetCache\Content.MSO\5A042CB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640" cy="344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3FA74" w14:textId="74F1C006" w:rsidR="001A1C98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  <w:p w14:paraId="617FA7A9" w14:textId="77777777" w:rsidR="005C528E" w:rsidRDefault="005C528E" w:rsidP="005C528E">
            <w:pPr>
              <w:pStyle w:val="Content"/>
              <w:jc w:val="both"/>
            </w:pPr>
            <w:r>
              <w:t xml:space="preserve">In the graph we can clearly see that values greater than </w:t>
            </w:r>
            <w:r w:rsidR="001A1C98">
              <w:t xml:space="preserve">500 is adjusted. </w:t>
            </w:r>
          </w:p>
          <w:p w14:paraId="7E401D6A" w14:textId="77777777" w:rsidR="001A1C98" w:rsidRDefault="001A1C98" w:rsidP="005C528E">
            <w:pPr>
              <w:pStyle w:val="Content"/>
              <w:jc w:val="both"/>
            </w:pPr>
            <w:r>
              <w:t>Now I have tried another method to clean up the data, using mean and value adjusting us standard deviation.</w:t>
            </w:r>
          </w:p>
          <w:p w14:paraId="1C7A99F1" w14:textId="77777777" w:rsidR="0065211C" w:rsidRDefault="002F3709" w:rsidP="0065211C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5FC72FF" wp14:editId="4C049E9C">
                  <wp:extent cx="4587240" cy="3261360"/>
                  <wp:effectExtent l="0" t="0" r="3810" b="0"/>
                  <wp:docPr id="16" name="Picture 16" descr="C:\Users\chaet\AppData\Local\Microsoft\Windows\INetCache\Content.MSO\5465682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chaet\AppData\Local\Microsoft\Windows\INetCache\Content.MSO\5465682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4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B1A12" w14:textId="0142AFF8" w:rsidR="002F3709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  <w:p w14:paraId="594D032B" w14:textId="77777777" w:rsidR="0065211C" w:rsidRDefault="002F3709" w:rsidP="0065211C">
            <w:pPr>
              <w:pStyle w:val="Content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FBA974" wp14:editId="44E2610F">
                  <wp:extent cx="5219700" cy="3444240"/>
                  <wp:effectExtent l="0" t="0" r="0" b="3810"/>
                  <wp:docPr id="17" name="Picture 17" descr="C:\Users\chaet\AppData\Local\Microsoft\Windows\INetCache\Content.MSO\2BC4111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chaet\AppData\Local\Microsoft\Windows\INetCache\Content.MSO\2BC4111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44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2D1EC" w14:textId="572776BD" w:rsidR="002F3709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  <w:p w14:paraId="362ECF7D" w14:textId="77777777" w:rsidR="0065211C" w:rsidRDefault="002F3709" w:rsidP="0065211C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0A5E3AA" wp14:editId="2F7808E2">
                  <wp:extent cx="5219700" cy="3444240"/>
                  <wp:effectExtent l="0" t="0" r="0" b="3810"/>
                  <wp:docPr id="18" name="Picture 18" descr="C:\Users\chaet\AppData\Local\Microsoft\Windows\INetCache\Content.MSO\FA4438E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chaet\AppData\Local\Microsoft\Windows\INetCache\Content.MSO\FA4438E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44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F65F90" w14:textId="01DCF837" w:rsidR="002F3709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  <w:p w14:paraId="0822CE1F" w14:textId="77777777" w:rsidR="002F3709" w:rsidRDefault="002F3709" w:rsidP="002F3709">
            <w:pPr>
              <w:pStyle w:val="Content"/>
            </w:pPr>
            <w:r>
              <w:t>Now after creating dataset from mean and Standard deviation values, I also applied K means clustering in new dataset.</w:t>
            </w:r>
          </w:p>
          <w:p w14:paraId="4C79A89D" w14:textId="77777777" w:rsidR="002F3709" w:rsidRDefault="002F3709" w:rsidP="002F3709">
            <w:pPr>
              <w:pStyle w:val="Content"/>
            </w:pPr>
          </w:p>
          <w:p w14:paraId="6909FB31" w14:textId="77777777" w:rsidR="0065211C" w:rsidRDefault="002F3709" w:rsidP="0065211C">
            <w:pPr>
              <w:pStyle w:val="Content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FD0F00" wp14:editId="288CCACB">
                  <wp:extent cx="5219700" cy="3543300"/>
                  <wp:effectExtent l="0" t="0" r="0" b="0"/>
                  <wp:docPr id="19" name="Picture 19" descr="C:\Users\chaet\AppData\Local\Microsoft\Windows\INetCache\Content.MSO\4BFF6D3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chaet\AppData\Local\Microsoft\Windows\INetCache\Content.MSO\4BFF6D3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D895E" w14:textId="68530720" w:rsidR="002F3709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  <w:p w14:paraId="16C520F0" w14:textId="77777777" w:rsidR="002F3709" w:rsidRDefault="002F3709" w:rsidP="002F3709">
            <w:pPr>
              <w:pStyle w:val="Content"/>
            </w:pPr>
            <w:r>
              <w:t xml:space="preserve">We also checked </w:t>
            </w:r>
            <w:proofErr w:type="spellStart"/>
            <w:r>
              <w:t>kmean</w:t>
            </w:r>
            <w:proofErr w:type="spellEnd"/>
            <w:r>
              <w:t xml:space="preserve"> clustering on original dataset.</w:t>
            </w:r>
          </w:p>
          <w:p w14:paraId="43FF9C9F" w14:textId="77777777" w:rsidR="0065211C" w:rsidRDefault="0065211C" w:rsidP="0065211C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CD89EB9" wp14:editId="4EF20D1E">
                  <wp:extent cx="5196840" cy="3543300"/>
                  <wp:effectExtent l="0" t="0" r="3810" b="0"/>
                  <wp:docPr id="21" name="Picture 21" descr="C:\Users\chaet\AppData\Local\Microsoft\Windows\INetCache\Content.MSO\A2F7DD0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chaet\AppData\Local\Microsoft\Windows\INetCache\Content.MSO\A2F7DD0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684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ADA91" w14:textId="4E981906" w:rsidR="0065211C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  <w:p w14:paraId="2FFD02B7" w14:textId="77777777" w:rsidR="0065211C" w:rsidRDefault="0065211C" w:rsidP="0065211C">
            <w:pPr>
              <w:pStyle w:val="Content"/>
            </w:pPr>
            <w:r>
              <w:t xml:space="preserve">Finally, I have checked Nearest neighbor algorithm and </w:t>
            </w:r>
            <w:proofErr w:type="spellStart"/>
            <w:r>
              <w:t>Kmean</w:t>
            </w:r>
            <w:proofErr w:type="spellEnd"/>
            <w:r>
              <w:t xml:space="preserve"> clustering algorithm but it </w:t>
            </w:r>
            <w:proofErr w:type="spellStart"/>
            <w:r>
              <w:t>dosesnt</w:t>
            </w:r>
            <w:proofErr w:type="spellEnd"/>
            <w:r>
              <w:t xml:space="preserve"> provide appropriate solution through it.</w:t>
            </w:r>
          </w:p>
          <w:p w14:paraId="4F3E8534" w14:textId="77777777" w:rsidR="0065211C" w:rsidRDefault="0065211C" w:rsidP="0065211C">
            <w:pPr>
              <w:pStyle w:val="Content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E37D186" wp14:editId="3A1AED06">
                  <wp:extent cx="5044440" cy="3543300"/>
                  <wp:effectExtent l="0" t="0" r="3810" b="0"/>
                  <wp:docPr id="22" name="Picture 22" descr="C:\Users\chaet\AppData\Local\Microsoft\Windows\INetCache\Content.MSO\2F02FFA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chaet\AppData\Local\Microsoft\Windows\INetCache\Content.MSO\2F02FFA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44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FBFDA" w14:textId="44BC3FB9" w:rsidR="0065211C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  <w:p w14:paraId="70386AD2" w14:textId="77777777" w:rsidR="0065211C" w:rsidRDefault="0065211C" w:rsidP="0065211C">
            <w:pPr>
              <w:pStyle w:val="Content"/>
            </w:pPr>
            <w:r>
              <w:t>Eigen values for checking elbow of the graph</w:t>
            </w:r>
          </w:p>
          <w:p w14:paraId="5C6CC853" w14:textId="77777777" w:rsidR="0065211C" w:rsidRDefault="0065211C" w:rsidP="0065211C">
            <w:pPr>
              <w:pStyle w:val="Content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66896D6" wp14:editId="1D69E6DF">
                  <wp:extent cx="5158740" cy="3543300"/>
                  <wp:effectExtent l="0" t="0" r="3810" b="0"/>
                  <wp:docPr id="23" name="Picture 23" descr="C:\Users\chaet\AppData\Local\Microsoft\Windows\INetCache\Content.MSO\AD9ABCA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chaet\AppData\Local\Microsoft\Windows\INetCache\Content.MSO\AD9ABCA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74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F9420" w14:textId="4FA6F6D0" w:rsidR="0065211C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  <w:p w14:paraId="7E6F88B1" w14:textId="6A8D85B7" w:rsidR="0065211C" w:rsidRDefault="0065211C" w:rsidP="0065211C">
            <w:pPr>
              <w:pStyle w:val="Content"/>
            </w:pPr>
            <w:r>
              <w:t>Eigen vector demonstration</w:t>
            </w:r>
          </w:p>
          <w:p w14:paraId="38206BCB" w14:textId="77777777" w:rsidR="0065211C" w:rsidRDefault="0065211C" w:rsidP="0065211C">
            <w:pPr>
              <w:pStyle w:val="Content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73ABE9" wp14:editId="2B4B65A0">
                  <wp:extent cx="5196840" cy="3543300"/>
                  <wp:effectExtent l="0" t="0" r="3810" b="0"/>
                  <wp:docPr id="24" name="Picture 24" descr="C:\Users\chaet\AppData\Local\Microsoft\Windows\INetCache\Content.MSO\AB04AD9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haet\AppData\Local\Microsoft\Windows\INetCache\Content.MSO\AB04AD9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684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9C6987" w14:textId="25632F24" w:rsidR="0065211C" w:rsidRPr="00215042" w:rsidRDefault="0065211C" w:rsidP="0065211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</w:tr>
      <w:tr w:rsidR="00DF027C" w14:paraId="304256BD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4F9F6068" w14:textId="1F267E8A" w:rsidR="005C528E" w:rsidRPr="00DF027C" w:rsidRDefault="005C528E" w:rsidP="00215042">
            <w:pPr>
              <w:pStyle w:val="EmphasisText"/>
            </w:pPr>
            <w:bookmarkStart w:id="0" w:name="_GoBack"/>
            <w:bookmarkEnd w:id="0"/>
          </w:p>
        </w:tc>
      </w:tr>
      <w:tr w:rsidR="00DF027C" w14:paraId="6743F224" w14:textId="77777777" w:rsidTr="00DF027C">
        <w:trPr>
          <w:trHeight w:val="5931"/>
        </w:trPr>
        <w:tc>
          <w:tcPr>
            <w:tcW w:w="9999" w:type="dxa"/>
          </w:tcPr>
          <w:p w14:paraId="014C4D73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34AD4637" w14:textId="77777777" w:rsidR="0087605E" w:rsidRPr="00D70D02" w:rsidRDefault="0087605E" w:rsidP="00DF027C"/>
    <w:sectPr w:rsidR="0087605E" w:rsidRPr="00D70D02" w:rsidSect="00DF027C">
      <w:headerReference w:type="default" r:id="rId24"/>
      <w:footerReference w:type="default" r:id="rId25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F031A" w14:textId="77777777" w:rsidR="00CE319B" w:rsidRDefault="00CE319B">
      <w:r>
        <w:separator/>
      </w:r>
    </w:p>
    <w:p w14:paraId="24F6D1CA" w14:textId="77777777" w:rsidR="00CE319B" w:rsidRDefault="00CE319B"/>
  </w:endnote>
  <w:endnote w:type="continuationSeparator" w:id="0">
    <w:p w14:paraId="0CCCDFC1" w14:textId="77777777" w:rsidR="00CE319B" w:rsidRDefault="00CE319B">
      <w:r>
        <w:continuationSeparator/>
      </w:r>
    </w:p>
    <w:p w14:paraId="2AB0A6DD" w14:textId="77777777" w:rsidR="00CE319B" w:rsidRDefault="00CE31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8F48B4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CE5215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0A813" w14:textId="77777777" w:rsidR="00CE319B" w:rsidRDefault="00CE319B">
      <w:r>
        <w:separator/>
      </w:r>
    </w:p>
    <w:p w14:paraId="6F1CC527" w14:textId="77777777" w:rsidR="00CE319B" w:rsidRDefault="00CE319B"/>
  </w:footnote>
  <w:footnote w:type="continuationSeparator" w:id="0">
    <w:p w14:paraId="333EF0EF" w14:textId="77777777" w:rsidR="00CE319B" w:rsidRDefault="00CE319B">
      <w:r>
        <w:continuationSeparator/>
      </w:r>
    </w:p>
    <w:p w14:paraId="10ADBD5F" w14:textId="77777777" w:rsidR="00CE319B" w:rsidRDefault="00CE31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47DEE3B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19CB94F" w14:textId="77777777" w:rsidR="00D077E9" w:rsidRDefault="00D077E9">
          <w:pPr>
            <w:pStyle w:val="Header"/>
          </w:pPr>
        </w:p>
      </w:tc>
    </w:tr>
  </w:tbl>
  <w:p w14:paraId="0E2921E2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42"/>
    <w:rsid w:val="0002482E"/>
    <w:rsid w:val="00050324"/>
    <w:rsid w:val="000A0150"/>
    <w:rsid w:val="000E63C9"/>
    <w:rsid w:val="00130E9D"/>
    <w:rsid w:val="00150A6D"/>
    <w:rsid w:val="00185B35"/>
    <w:rsid w:val="001A1C98"/>
    <w:rsid w:val="001F2BC8"/>
    <w:rsid w:val="001F5F6B"/>
    <w:rsid w:val="00215042"/>
    <w:rsid w:val="00243EBC"/>
    <w:rsid w:val="00246A35"/>
    <w:rsid w:val="00284348"/>
    <w:rsid w:val="002F3709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C528E"/>
    <w:rsid w:val="005F1BB0"/>
    <w:rsid w:val="0065211C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A667B"/>
    <w:rsid w:val="00AC29F3"/>
    <w:rsid w:val="00B231E5"/>
    <w:rsid w:val="00B4380D"/>
    <w:rsid w:val="00C02B87"/>
    <w:rsid w:val="00C4086D"/>
    <w:rsid w:val="00CA1896"/>
    <w:rsid w:val="00CB5B28"/>
    <w:rsid w:val="00CE319B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3E1E3"/>
  <w15:docId w15:val="{7E36FCD6-62E5-4524-9F27-95A7A081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ption">
    <w:name w:val="caption"/>
    <w:basedOn w:val="Normal"/>
    <w:next w:val="Normal"/>
    <w:uiPriority w:val="99"/>
    <w:unhideWhenUsed/>
    <w:rsid w:val="005C528E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7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et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9363EDEFCA4F31A7C0FCA18FAF29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4346D-E634-48C1-B415-7267A395269A}"/>
      </w:docPartPr>
      <w:docPartBody>
        <w:p w:rsidR="00000000" w:rsidRDefault="00E47D18">
          <w:pPr>
            <w:pStyle w:val="839363EDEFCA4F31A7C0FCA18FAF291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26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35F7143CE13C498DADF0BFCDED8525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A939C2-AD84-4250-B89C-3A24FD621515}"/>
      </w:docPartPr>
      <w:docPartBody>
        <w:p w:rsidR="00000000" w:rsidRDefault="00E47D18">
          <w:pPr>
            <w:pStyle w:val="35F7143CE13C498DADF0BFCDED852544"/>
          </w:pPr>
          <w:r>
            <w:t>COMPANY NAME</w:t>
          </w:r>
        </w:p>
      </w:docPartBody>
    </w:docPart>
    <w:docPart>
      <w:docPartPr>
        <w:name w:val="7A30A237CD1245F282F2E2FB17EED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CCC497-AAC6-4275-AAEF-BC972E26D171}"/>
      </w:docPartPr>
      <w:docPartBody>
        <w:p w:rsidR="00000000" w:rsidRDefault="00E47D18">
          <w:pPr>
            <w:pStyle w:val="7A30A237CD1245F282F2E2FB17EEDC3A"/>
          </w:pPr>
          <w:r>
            <w:t>Your Name</w:t>
          </w:r>
        </w:p>
      </w:docPartBody>
    </w:docPart>
    <w:docPart>
      <w:docPartPr>
        <w:name w:val="35D4D447F65E4FF39AF48CE6807C0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8C6888-EA34-4E6C-8F28-C03F095DB33A}"/>
      </w:docPartPr>
      <w:docPartBody>
        <w:p w:rsidR="00000000" w:rsidRDefault="00E47D18">
          <w:pPr>
            <w:pStyle w:val="35D4D447F65E4FF39AF48CE6807C047E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D18"/>
    <w:rsid w:val="00E4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839363EDEFCA4F31A7C0FCA18FAF291A">
    <w:name w:val="839363EDEFCA4F31A7C0FCA18FAF291A"/>
  </w:style>
  <w:style w:type="paragraph" w:customStyle="1" w:styleId="35F7143CE13C498DADF0BFCDED852544">
    <w:name w:val="35F7143CE13C498DADF0BFCDED852544"/>
  </w:style>
  <w:style w:type="paragraph" w:customStyle="1" w:styleId="7A30A237CD1245F282F2E2FB17EEDC3A">
    <w:name w:val="7A30A237CD1245F282F2E2FB17EEDC3A"/>
  </w:style>
  <w:style w:type="paragraph" w:customStyle="1" w:styleId="35D4D447F65E4FF39AF48CE6807C047E">
    <w:name w:val="35D4D447F65E4FF39AF48CE6807C047E"/>
  </w:style>
  <w:style w:type="paragraph" w:customStyle="1" w:styleId="E80355D38A7944BAA277EF10645BC55D">
    <w:name w:val="E80355D38A7944BAA277EF10645BC55D"/>
  </w:style>
  <w:style w:type="paragraph" w:customStyle="1" w:styleId="BBE99055FD454C628EAD19798A8B19EC">
    <w:name w:val="BBE99055FD454C628EAD19798A8B19EC"/>
  </w:style>
  <w:style w:type="paragraph" w:customStyle="1" w:styleId="39A99721E9C743B4B77B05010A530930">
    <w:name w:val="39A99721E9C743B4B77B05010A530930"/>
  </w:style>
  <w:style w:type="paragraph" w:customStyle="1" w:styleId="1743FDCE881B4072AB414633A247FCD3">
    <w:name w:val="1743FDCE881B4072AB414633A247FC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Chetan Gupta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103</TotalTime>
  <Pages>10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Chetan Gupta</dc:creator>
  <cp:keywords/>
  <cp:lastModifiedBy>Chetan Gupta</cp:lastModifiedBy>
  <cp:revision>1</cp:revision>
  <cp:lastPrinted>2006-08-01T17:47:00Z</cp:lastPrinted>
  <dcterms:created xsi:type="dcterms:W3CDTF">2019-02-26T21:21:00Z</dcterms:created>
  <dcterms:modified xsi:type="dcterms:W3CDTF">2019-02-26T23:04:00Z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